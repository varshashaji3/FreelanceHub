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CD099" w14:textId="73014402" w:rsidR="009F3F79" w:rsidRDefault="00EB3456" w:rsidP="001C7D2C">
      <w:pPr>
        <w:pStyle w:val="TOCHeading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FIGMA</w:t>
      </w:r>
    </w:p>
    <w:p w14:paraId="1E4D1BBD" w14:textId="77777777" w:rsidR="00EB3456" w:rsidRPr="00EB3456" w:rsidRDefault="00EB3456" w:rsidP="00EB3456"/>
    <w:p w14:paraId="65AACB83" w14:textId="2054B9A3" w:rsidR="00EB3456" w:rsidRDefault="00EB3456" w:rsidP="00EB3456">
      <w:pPr>
        <w:pStyle w:val="ListParagraph"/>
        <w:spacing w:before="0" w:after="12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  <w:r w:rsidRPr="00EB3456">
        <w:rPr>
          <w:rFonts w:ascii="Times New Roman" w:eastAsia="Times New Roman" w:hAnsi="Times New Roman" w:cs="Times New Roman"/>
          <w:b/>
          <w:bCs/>
          <w:lang w:eastAsia="en-IN"/>
        </w:rPr>
        <w:drawing>
          <wp:inline distT="0" distB="0" distL="0" distR="0" wp14:anchorId="6D62735C" wp14:editId="7AAFCF1D">
            <wp:extent cx="6676390" cy="3289300"/>
            <wp:effectExtent l="0" t="0" r="0" b="6350"/>
            <wp:docPr id="163356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7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9153" w14:textId="523A804B" w:rsidR="00EB3456" w:rsidRPr="00EB3456" w:rsidRDefault="00EB3456" w:rsidP="00EB3456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>Fig 1: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</w:t>
      </w: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>Freelancer Home Page</w:t>
      </w:r>
    </w:p>
    <w:p w14:paraId="290E55AE" w14:textId="77777777" w:rsidR="00EB3456" w:rsidRDefault="00EB3456" w:rsidP="00EB3456">
      <w:pPr>
        <w:spacing w:before="0" w:line="256" w:lineRule="auto"/>
        <w:jc w:val="center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7AE42015" w14:textId="77777777" w:rsidR="00EB3456" w:rsidRPr="00EB3456" w:rsidRDefault="00EB3456" w:rsidP="00EB3456">
      <w:pPr>
        <w:spacing w:before="0" w:line="256" w:lineRule="auto"/>
        <w:jc w:val="center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4CF4ADAB" w14:textId="1800868A" w:rsidR="00EB3456" w:rsidRDefault="00EB3456" w:rsidP="00EB3456">
      <w:pPr>
        <w:pStyle w:val="ListParagraph"/>
        <w:spacing w:before="0" w:after="12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  <w:r w:rsidRPr="00EB3456">
        <w:rPr>
          <w:rFonts w:ascii="Times New Roman" w:eastAsia="Times New Roman" w:hAnsi="Times New Roman" w:cs="Times New Roman"/>
          <w:b/>
          <w:bCs/>
          <w:lang w:eastAsia="en-IN"/>
        </w:rPr>
        <w:drawing>
          <wp:inline distT="0" distB="0" distL="0" distR="0" wp14:anchorId="673614ED" wp14:editId="6A4386C8">
            <wp:extent cx="6676390" cy="3284220"/>
            <wp:effectExtent l="0" t="0" r="0" b="0"/>
            <wp:docPr id="1495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E19D" w14:textId="77777777" w:rsidR="000F2EA0" w:rsidRDefault="00EB3456" w:rsidP="00EB3456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 xml:space="preserve">Fig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2</w:t>
      </w: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>: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Teams Management page when click</w:t>
      </w:r>
    </w:p>
    <w:p w14:paraId="76A467EE" w14:textId="23AA6C63" w:rsidR="00EB3456" w:rsidRPr="00EB3456" w:rsidRDefault="00EB3456" w:rsidP="00EB3456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on manage team</w:t>
      </w:r>
      <w:r w:rsidR="000F2EA0">
        <w:rPr>
          <w:rFonts w:ascii="Times New Roman" w:eastAsia="Times New Roman" w:hAnsi="Times New Roman" w:cs="Times New Roman"/>
          <w:i/>
          <w:iCs/>
          <w:lang w:eastAsia="en-IN"/>
        </w:rPr>
        <w:t>s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from </w:t>
      </w:r>
      <w:r w:rsidR="000F2EA0">
        <w:rPr>
          <w:rFonts w:ascii="Times New Roman" w:eastAsia="Times New Roman" w:hAnsi="Times New Roman" w:cs="Times New Roman"/>
          <w:i/>
          <w:iCs/>
          <w:lang w:eastAsia="en-IN"/>
        </w:rPr>
        <w:t>sidebar</w:t>
      </w:r>
    </w:p>
    <w:p w14:paraId="47B7F0F9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1B898EBF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3B72499A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738474FF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1E40E982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4448E84A" w14:textId="416C70FF" w:rsidR="00EB3456" w:rsidRDefault="00EB3456" w:rsidP="000F2EA0">
      <w:pPr>
        <w:pStyle w:val="ListParagraph"/>
        <w:spacing w:before="0" w:after="12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  <w:r w:rsidRPr="00EB3456">
        <w:rPr>
          <w:rFonts w:ascii="Times New Roman" w:eastAsia="Times New Roman" w:hAnsi="Times New Roman" w:cs="Times New Roman"/>
          <w:b/>
          <w:bCs/>
          <w:lang w:eastAsia="en-IN"/>
        </w:rPr>
        <w:drawing>
          <wp:inline distT="0" distB="0" distL="0" distR="0" wp14:anchorId="7837B2B0" wp14:editId="64574792">
            <wp:extent cx="6676390" cy="3296920"/>
            <wp:effectExtent l="0" t="0" r="0" b="0"/>
            <wp:docPr id="93521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11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B2C8" w14:textId="77777777" w:rsidR="000F2EA0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 xml:space="preserve">Fig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3</w:t>
      </w: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>: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Create team modal appear when</w:t>
      </w:r>
    </w:p>
    <w:p w14:paraId="656CAEE5" w14:textId="4BD4E8B1" w:rsidR="000F2EA0" w:rsidRPr="00EB3456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create team button clicked</w:t>
      </w:r>
    </w:p>
    <w:p w14:paraId="3690A091" w14:textId="77777777" w:rsidR="000F2EA0" w:rsidRDefault="000F2EA0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4F70D960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1682229F" w14:textId="7DE69BF4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  <w:r w:rsidRPr="00EB3456">
        <w:rPr>
          <w:rFonts w:ascii="Times New Roman" w:eastAsia="Times New Roman" w:hAnsi="Times New Roman" w:cs="Times New Roman"/>
          <w:b/>
          <w:bCs/>
          <w:lang w:eastAsia="en-IN"/>
        </w:rPr>
        <w:drawing>
          <wp:inline distT="0" distB="0" distL="0" distR="0" wp14:anchorId="12F9DD86" wp14:editId="2780B5E0">
            <wp:extent cx="6676390" cy="3286760"/>
            <wp:effectExtent l="0" t="0" r="0" b="8890"/>
            <wp:docPr id="136818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82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4D02" w14:textId="1E746955" w:rsidR="00EB3456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 xml:space="preserve">Fig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4</w:t>
      </w: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>: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Individual Team management Page </w:t>
      </w:r>
    </w:p>
    <w:p w14:paraId="089C6426" w14:textId="77777777" w:rsidR="000F2EA0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>
        <w:rPr>
          <w:rFonts w:ascii="Times New Roman" w:eastAsia="Times New Roman" w:hAnsi="Times New Roman" w:cs="Times New Roman"/>
          <w:i/>
          <w:iCs/>
          <w:lang w:eastAsia="en-IN"/>
        </w:rPr>
        <w:t>Appear when manage team button clicked</w:t>
      </w:r>
    </w:p>
    <w:p w14:paraId="6F111121" w14:textId="7963E6DB" w:rsidR="000F2EA0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corresponds to each team name</w:t>
      </w:r>
    </w:p>
    <w:p w14:paraId="2DCC5E8F" w14:textId="77777777" w:rsidR="000F2EA0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2EEB9CAA" w14:textId="4494C845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  <w:r w:rsidRPr="00EB3456">
        <w:rPr>
          <w:rFonts w:ascii="Times New Roman" w:eastAsia="Times New Roman" w:hAnsi="Times New Roman" w:cs="Times New Roman"/>
          <w:b/>
          <w:bCs/>
          <w:lang w:eastAsia="en-IN"/>
        </w:rPr>
        <w:lastRenderedPageBreak/>
        <w:drawing>
          <wp:inline distT="0" distB="0" distL="0" distR="0" wp14:anchorId="1AD3C6C6" wp14:editId="2BD0A42C">
            <wp:extent cx="6676390" cy="3293110"/>
            <wp:effectExtent l="0" t="0" r="0" b="2540"/>
            <wp:docPr id="164441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15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2F2" w14:textId="77777777" w:rsidR="000F2EA0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 xml:space="preserve">Fig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5</w:t>
      </w:r>
      <w:r w:rsidRPr="00EB3456">
        <w:rPr>
          <w:rFonts w:ascii="Times New Roman" w:eastAsia="Times New Roman" w:hAnsi="Times New Roman" w:cs="Times New Roman"/>
          <w:i/>
          <w:iCs/>
          <w:lang w:eastAsia="en-IN"/>
        </w:rPr>
        <w:t>:</w:t>
      </w: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eastAsia="en-IN"/>
        </w:rPr>
        <w:t>Freelancer invitation modal which open</w:t>
      </w:r>
    </w:p>
    <w:p w14:paraId="2FADBBC0" w14:textId="30892FF5" w:rsidR="000F2EA0" w:rsidRPr="00EB3456" w:rsidRDefault="000F2EA0" w:rsidP="000F2EA0">
      <w:pPr>
        <w:spacing w:before="0" w:line="256" w:lineRule="auto"/>
        <w:jc w:val="center"/>
        <w:rPr>
          <w:rFonts w:ascii="Times New Roman" w:eastAsia="Times New Roman" w:hAnsi="Times New Roman" w:cs="Times New Roman"/>
          <w:i/>
          <w:iCs/>
          <w:lang w:eastAsia="en-IN"/>
        </w:rPr>
      </w:pPr>
      <w:r>
        <w:rPr>
          <w:rFonts w:ascii="Times New Roman" w:eastAsia="Times New Roman" w:hAnsi="Times New Roman" w:cs="Times New Roman"/>
          <w:i/>
          <w:iCs/>
          <w:lang w:eastAsia="en-IN"/>
        </w:rPr>
        <w:t xml:space="preserve"> when invite member button clicked</w:t>
      </w:r>
    </w:p>
    <w:p w14:paraId="55FB95C6" w14:textId="77777777" w:rsidR="000F2EA0" w:rsidRDefault="000F2EA0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00163990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541E34B3" w14:textId="77777777" w:rsidR="00EB3456" w:rsidRDefault="00EB3456" w:rsidP="00EB3456">
      <w:pPr>
        <w:pStyle w:val="ListParagraph"/>
        <w:spacing w:before="0" w:after="360" w:line="256" w:lineRule="auto"/>
        <w:ind w:left="142" w:hanging="142"/>
        <w:rPr>
          <w:rFonts w:ascii="Times New Roman" w:eastAsia="Times New Roman" w:hAnsi="Times New Roman" w:cs="Times New Roman"/>
          <w:b/>
          <w:bCs/>
          <w:lang w:eastAsia="en-IN"/>
        </w:rPr>
      </w:pPr>
    </w:p>
    <w:p w14:paraId="438387EA" w14:textId="2DF68721" w:rsidR="009E007F" w:rsidRDefault="00EB3456" w:rsidP="00EB3456">
      <w:pPr>
        <w:pStyle w:val="ListParagraph"/>
        <w:spacing w:before="0" w:after="360" w:line="256" w:lineRule="auto"/>
        <w:ind w:left="0"/>
        <w:rPr>
          <w:rFonts w:ascii="Times New Roman" w:eastAsia="Times New Roman" w:hAnsi="Times New Roman" w:cs="Times New Roman"/>
          <w:b/>
          <w:bCs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lang w:eastAsia="en-IN"/>
        </w:rPr>
        <w:t>Link :</w:t>
      </w:r>
      <w:proofErr w:type="gramEnd"/>
      <w:r>
        <w:rPr>
          <w:rFonts w:ascii="Times New Roman" w:eastAsia="Times New Roman" w:hAnsi="Times New Roman" w:cs="Times New Roman"/>
          <w:b/>
          <w:bCs/>
          <w:lang w:eastAsia="en-IN"/>
        </w:rPr>
        <w:t xml:space="preserve"> </w:t>
      </w:r>
      <w:r w:rsidRPr="00EB3456">
        <w:rPr>
          <w:rFonts w:ascii="Times New Roman" w:eastAsia="Times New Roman" w:hAnsi="Times New Roman" w:cs="Times New Roman"/>
          <w:lang w:eastAsia="en-IN"/>
        </w:rPr>
        <w:t>https://www.figma.com/proto/IInJUxbkTE3o7AptdUKgfg/Untitled?node-id=1-2&amp;t=r7AGOz6UaZvpRVNO-1&amp;scaling=min-zoom&amp;content-scaling=fixed&amp;page-id=0%3A1&amp;starting-point-node-id=1%3A2&amp;show-proto-sidebar=1</w:t>
      </w:r>
    </w:p>
    <w:p w14:paraId="0312E9C5" w14:textId="197AA2EF" w:rsidR="003A2539" w:rsidRDefault="003A2539" w:rsidP="00EB3456">
      <w:pPr>
        <w:pStyle w:val="ListParagraph"/>
        <w:spacing w:before="0" w:after="360" w:line="256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2D69E8F" w14:textId="77777777" w:rsidR="003A2539" w:rsidRDefault="003A2539" w:rsidP="009E007F">
      <w:pPr>
        <w:pStyle w:val="ListParagraph"/>
        <w:spacing w:before="0" w:after="360" w:line="256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6BBE56A6" w14:textId="77777777" w:rsidR="003A2539" w:rsidRDefault="003A2539" w:rsidP="009E007F">
      <w:pPr>
        <w:pStyle w:val="ListParagraph"/>
        <w:spacing w:before="0" w:after="360" w:line="256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5C01765A" w14:textId="77777777" w:rsidR="003A2539" w:rsidRDefault="003A2539" w:rsidP="009E007F">
      <w:pPr>
        <w:pStyle w:val="ListParagraph"/>
        <w:spacing w:before="0" w:after="360" w:line="256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3B9FBE34" w14:textId="77777777" w:rsidR="003A2539" w:rsidRDefault="003A2539" w:rsidP="009E007F">
      <w:pPr>
        <w:pStyle w:val="ListParagraph"/>
        <w:spacing w:before="0" w:after="360" w:line="256" w:lineRule="auto"/>
        <w:ind w:left="284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4AC6BAA5" w14:textId="0040DDAF" w:rsidR="00BF7771" w:rsidRPr="00BF7771" w:rsidRDefault="00BF7771" w:rsidP="00AE70C8">
      <w:pPr>
        <w:tabs>
          <w:tab w:val="left" w:pos="1725"/>
        </w:tabs>
        <w:ind w:left="-567"/>
        <w:rPr>
          <w:lang w:eastAsia="en-IN"/>
        </w:rPr>
      </w:pPr>
    </w:p>
    <w:sectPr w:rsidR="00BF7771" w:rsidRPr="00BF7771" w:rsidSect="00CA5EFC">
      <w:headerReference w:type="default" r:id="rId14"/>
      <w:footerReference w:type="default" r:id="rId15"/>
      <w:pgSz w:w="11930" w:h="16860"/>
      <w:pgMar w:top="1260" w:right="708" w:bottom="1100" w:left="708" w:header="794" w:footer="17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8F2BA" w14:textId="77777777" w:rsidR="00CB60BC" w:rsidRDefault="00CB60BC">
      <w:pPr>
        <w:spacing w:line="240" w:lineRule="auto"/>
      </w:pPr>
      <w:r>
        <w:separator/>
      </w:r>
    </w:p>
  </w:endnote>
  <w:endnote w:type="continuationSeparator" w:id="0">
    <w:p w14:paraId="0CBF4642" w14:textId="77777777" w:rsidR="00CB60BC" w:rsidRDefault="00CB60BC">
      <w:pPr>
        <w:spacing w:line="240" w:lineRule="auto"/>
      </w:pPr>
      <w:r>
        <w:continuationSeparator/>
      </w:r>
    </w:p>
  </w:endnote>
  <w:endnote w:type="continuationNotice" w:id="1">
    <w:p w14:paraId="4192EE0D" w14:textId="77777777" w:rsidR="00CB60BC" w:rsidRDefault="00CB60B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0424819"/>
      <w:docPartObj>
        <w:docPartGallery w:val="Page Numbers (Bottom of Page)"/>
        <w:docPartUnique/>
      </w:docPartObj>
    </w:sdtPr>
    <w:sdtContent>
      <w:p w14:paraId="2B1BEB3C" w14:textId="77777777" w:rsidR="005C6D45" w:rsidRDefault="00000000" w:rsidP="00CA5EFC">
        <w:pPr>
          <w:pStyle w:val="Footer"/>
          <w:spacing w:before="120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8240" behindDoc="0" locked="0" layoutInCell="1" allowOverlap="1" wp14:anchorId="57EEC536" wp14:editId="7E108B85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221712723" name="Picture 221712723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2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691C2D7E" w14:textId="77777777" w:rsidR="005C6D45" w:rsidRDefault="005C6D45" w:rsidP="00CA5EFC">
    <w:pPr>
      <w:pStyle w:val="Footer"/>
      <w:spacing w:before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FCE14D" w14:textId="77777777" w:rsidR="00CB60BC" w:rsidRDefault="00CB60BC">
      <w:pPr>
        <w:spacing w:line="240" w:lineRule="auto"/>
      </w:pPr>
      <w:r>
        <w:separator/>
      </w:r>
    </w:p>
  </w:footnote>
  <w:footnote w:type="continuationSeparator" w:id="0">
    <w:p w14:paraId="4C04ED03" w14:textId="77777777" w:rsidR="00CB60BC" w:rsidRDefault="00CB60BC">
      <w:pPr>
        <w:spacing w:line="240" w:lineRule="auto"/>
      </w:pPr>
      <w:r>
        <w:continuationSeparator/>
      </w:r>
    </w:p>
  </w:footnote>
  <w:footnote w:type="continuationNotice" w:id="1">
    <w:p w14:paraId="0EAE26EE" w14:textId="77777777" w:rsidR="00CB60BC" w:rsidRDefault="00CB60BC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E5A5B9" w14:textId="22EB21B3" w:rsidR="0039035C" w:rsidRPr="00BF7D92" w:rsidRDefault="00BF7D92" w:rsidP="00CA5EFC">
    <w:pPr>
      <w:pStyle w:val="Header"/>
      <w:spacing w:after="240"/>
      <w:ind w:right="24"/>
      <w:jc w:val="right"/>
    </w:pPr>
    <w:r>
      <w:t>AJC20MCA-I056 VARSHA SHAJI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FE019FC"/>
    <w:multiLevelType w:val="hybridMultilevel"/>
    <w:tmpl w:val="99780ADA"/>
    <w:lvl w:ilvl="0" w:tplc="4009000F">
      <w:start w:val="1"/>
      <w:numFmt w:val="decimal"/>
      <w:lvlText w:val="%1."/>
      <w:lvlJc w:val="left"/>
      <w:pPr>
        <w:ind w:left="8582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555044504">
    <w:abstractNumId w:val="10"/>
  </w:num>
  <w:num w:numId="2" w16cid:durableId="107969773">
    <w:abstractNumId w:val="8"/>
  </w:num>
  <w:num w:numId="3" w16cid:durableId="1116870897">
    <w:abstractNumId w:val="7"/>
  </w:num>
  <w:num w:numId="4" w16cid:durableId="2088571527">
    <w:abstractNumId w:val="6"/>
  </w:num>
  <w:num w:numId="5" w16cid:durableId="1206483791">
    <w:abstractNumId w:val="5"/>
  </w:num>
  <w:num w:numId="6" w16cid:durableId="795101071">
    <w:abstractNumId w:val="4"/>
  </w:num>
  <w:num w:numId="7" w16cid:durableId="887109502">
    <w:abstractNumId w:val="3"/>
  </w:num>
  <w:num w:numId="8" w16cid:durableId="452941715">
    <w:abstractNumId w:val="2"/>
  </w:num>
  <w:num w:numId="9" w16cid:durableId="944458807">
    <w:abstractNumId w:val="1"/>
  </w:num>
  <w:num w:numId="10" w16cid:durableId="1023244180">
    <w:abstractNumId w:val="0"/>
  </w:num>
  <w:num w:numId="11" w16cid:durableId="37886727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0616F"/>
    <w:rsid w:val="00016748"/>
    <w:rsid w:val="0002523F"/>
    <w:rsid w:val="000565B7"/>
    <w:rsid w:val="00062E0D"/>
    <w:rsid w:val="0006567E"/>
    <w:rsid w:val="00073427"/>
    <w:rsid w:val="000760DB"/>
    <w:rsid w:val="00076E97"/>
    <w:rsid w:val="00090458"/>
    <w:rsid w:val="00093A4D"/>
    <w:rsid w:val="00094188"/>
    <w:rsid w:val="000A1C99"/>
    <w:rsid w:val="000B1F0C"/>
    <w:rsid w:val="000F00E7"/>
    <w:rsid w:val="000F2EA0"/>
    <w:rsid w:val="0016766E"/>
    <w:rsid w:val="00170063"/>
    <w:rsid w:val="00170FC1"/>
    <w:rsid w:val="00175643"/>
    <w:rsid w:val="001B2338"/>
    <w:rsid w:val="001C7D2C"/>
    <w:rsid w:val="001D5960"/>
    <w:rsid w:val="001E6825"/>
    <w:rsid w:val="002061A9"/>
    <w:rsid w:val="00217B64"/>
    <w:rsid w:val="00235579"/>
    <w:rsid w:val="00257FAA"/>
    <w:rsid w:val="00263938"/>
    <w:rsid w:val="002955B0"/>
    <w:rsid w:val="002A73B5"/>
    <w:rsid w:val="002E78EB"/>
    <w:rsid w:val="002F25A8"/>
    <w:rsid w:val="002F3C46"/>
    <w:rsid w:val="002F572E"/>
    <w:rsid w:val="0031423D"/>
    <w:rsid w:val="003407A9"/>
    <w:rsid w:val="00340DC9"/>
    <w:rsid w:val="00350BD5"/>
    <w:rsid w:val="00352AB8"/>
    <w:rsid w:val="0039035C"/>
    <w:rsid w:val="003A2539"/>
    <w:rsid w:val="003A7B38"/>
    <w:rsid w:val="00405C13"/>
    <w:rsid w:val="00444F02"/>
    <w:rsid w:val="00451EF4"/>
    <w:rsid w:val="00456B30"/>
    <w:rsid w:val="00467E6A"/>
    <w:rsid w:val="00490CC6"/>
    <w:rsid w:val="0049145E"/>
    <w:rsid w:val="00492DAC"/>
    <w:rsid w:val="004C77CE"/>
    <w:rsid w:val="004D4F5B"/>
    <w:rsid w:val="004D60A1"/>
    <w:rsid w:val="004E72E7"/>
    <w:rsid w:val="004F05F9"/>
    <w:rsid w:val="004F7474"/>
    <w:rsid w:val="004F7E87"/>
    <w:rsid w:val="00530073"/>
    <w:rsid w:val="00543495"/>
    <w:rsid w:val="005509B2"/>
    <w:rsid w:val="0055313A"/>
    <w:rsid w:val="005556DB"/>
    <w:rsid w:val="0057758D"/>
    <w:rsid w:val="0058175E"/>
    <w:rsid w:val="00587732"/>
    <w:rsid w:val="005B5ED1"/>
    <w:rsid w:val="005C6D45"/>
    <w:rsid w:val="005D58F7"/>
    <w:rsid w:val="005E2C7D"/>
    <w:rsid w:val="005E33C9"/>
    <w:rsid w:val="005F2C5B"/>
    <w:rsid w:val="00605F90"/>
    <w:rsid w:val="00614FAE"/>
    <w:rsid w:val="00617D63"/>
    <w:rsid w:val="00622B86"/>
    <w:rsid w:val="006262C0"/>
    <w:rsid w:val="00643D1A"/>
    <w:rsid w:val="00674588"/>
    <w:rsid w:val="006A3780"/>
    <w:rsid w:val="006A7B57"/>
    <w:rsid w:val="006C0123"/>
    <w:rsid w:val="006D44C5"/>
    <w:rsid w:val="00710072"/>
    <w:rsid w:val="00713672"/>
    <w:rsid w:val="0073562D"/>
    <w:rsid w:val="0074688D"/>
    <w:rsid w:val="00782CA7"/>
    <w:rsid w:val="007927CB"/>
    <w:rsid w:val="00797C16"/>
    <w:rsid w:val="007A2DA7"/>
    <w:rsid w:val="007B07DE"/>
    <w:rsid w:val="007B1FD3"/>
    <w:rsid w:val="00802FA3"/>
    <w:rsid w:val="008270A2"/>
    <w:rsid w:val="00852390"/>
    <w:rsid w:val="00853F77"/>
    <w:rsid w:val="00870D19"/>
    <w:rsid w:val="00885CE1"/>
    <w:rsid w:val="008907FF"/>
    <w:rsid w:val="008B696C"/>
    <w:rsid w:val="008B6BEE"/>
    <w:rsid w:val="008C2071"/>
    <w:rsid w:val="008F1C71"/>
    <w:rsid w:val="008F78D7"/>
    <w:rsid w:val="0091341D"/>
    <w:rsid w:val="009200C1"/>
    <w:rsid w:val="0092197E"/>
    <w:rsid w:val="00980085"/>
    <w:rsid w:val="00997127"/>
    <w:rsid w:val="009A4E90"/>
    <w:rsid w:val="009D0933"/>
    <w:rsid w:val="009D0BA1"/>
    <w:rsid w:val="009D216F"/>
    <w:rsid w:val="009D3248"/>
    <w:rsid w:val="009E007F"/>
    <w:rsid w:val="009F3F79"/>
    <w:rsid w:val="00A079FB"/>
    <w:rsid w:val="00A151AC"/>
    <w:rsid w:val="00A159EC"/>
    <w:rsid w:val="00A21B3D"/>
    <w:rsid w:val="00A35DB0"/>
    <w:rsid w:val="00A616DB"/>
    <w:rsid w:val="00A61F45"/>
    <w:rsid w:val="00A65E8A"/>
    <w:rsid w:val="00A87896"/>
    <w:rsid w:val="00A96164"/>
    <w:rsid w:val="00A9641B"/>
    <w:rsid w:val="00AC1EE7"/>
    <w:rsid w:val="00AD7AFE"/>
    <w:rsid w:val="00AE70C8"/>
    <w:rsid w:val="00AF36E4"/>
    <w:rsid w:val="00B00819"/>
    <w:rsid w:val="00B55550"/>
    <w:rsid w:val="00B650C6"/>
    <w:rsid w:val="00B8107D"/>
    <w:rsid w:val="00BA63C2"/>
    <w:rsid w:val="00BB6C18"/>
    <w:rsid w:val="00BC6939"/>
    <w:rsid w:val="00BC7E44"/>
    <w:rsid w:val="00BD11D9"/>
    <w:rsid w:val="00BE1875"/>
    <w:rsid w:val="00BE45C8"/>
    <w:rsid w:val="00BF1F6B"/>
    <w:rsid w:val="00BF2331"/>
    <w:rsid w:val="00BF48E8"/>
    <w:rsid w:val="00BF7463"/>
    <w:rsid w:val="00BF7771"/>
    <w:rsid w:val="00BF7D92"/>
    <w:rsid w:val="00C30889"/>
    <w:rsid w:val="00C423A7"/>
    <w:rsid w:val="00C427DB"/>
    <w:rsid w:val="00C42D53"/>
    <w:rsid w:val="00C90A2E"/>
    <w:rsid w:val="00CA5EFC"/>
    <w:rsid w:val="00CB60BC"/>
    <w:rsid w:val="00CC5861"/>
    <w:rsid w:val="00CD2D62"/>
    <w:rsid w:val="00CE1EC9"/>
    <w:rsid w:val="00CE202C"/>
    <w:rsid w:val="00D30B81"/>
    <w:rsid w:val="00D347DD"/>
    <w:rsid w:val="00D3649E"/>
    <w:rsid w:val="00D468B2"/>
    <w:rsid w:val="00D65327"/>
    <w:rsid w:val="00DB2DEB"/>
    <w:rsid w:val="00DB59C3"/>
    <w:rsid w:val="00DC6AE8"/>
    <w:rsid w:val="00DE259D"/>
    <w:rsid w:val="00DF0FDA"/>
    <w:rsid w:val="00DF595B"/>
    <w:rsid w:val="00E142DA"/>
    <w:rsid w:val="00E16F51"/>
    <w:rsid w:val="00E75CE9"/>
    <w:rsid w:val="00EB0B6E"/>
    <w:rsid w:val="00EB2EF6"/>
    <w:rsid w:val="00EB3456"/>
    <w:rsid w:val="00EC68D9"/>
    <w:rsid w:val="00EE033F"/>
    <w:rsid w:val="00EE70C1"/>
    <w:rsid w:val="00F0050A"/>
    <w:rsid w:val="00F169E1"/>
    <w:rsid w:val="00F34BBD"/>
    <w:rsid w:val="00F74B6E"/>
    <w:rsid w:val="00F77B79"/>
    <w:rsid w:val="00F866A8"/>
    <w:rsid w:val="00F9734B"/>
    <w:rsid w:val="00FB35C9"/>
    <w:rsid w:val="00FB3915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EAE68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2EA0"/>
  </w:style>
  <w:style w:type="paragraph" w:styleId="Heading1">
    <w:name w:val="heading 1"/>
    <w:basedOn w:val="Normal"/>
    <w:link w:val="Heading1Char"/>
    <w:uiPriority w:val="9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1"/>
    <w:unhideWhenUsed/>
    <w:qFormat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1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paragraph" w:customStyle="1" w:styleId="TableParagraph">
    <w:name w:val="Table Paragraph"/>
    <w:basedOn w:val="Normal"/>
    <w:uiPriority w:val="1"/>
    <w:qFormat/>
    <w:rsid w:val="001C7D2C"/>
    <w:pPr>
      <w:widowControl w:val="0"/>
      <w:autoSpaceDE w:val="0"/>
      <w:autoSpaceDN w:val="0"/>
      <w:spacing w:before="0" w:line="240" w:lineRule="auto"/>
      <w:ind w:left="12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1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3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Freelance Hub</vt:lpstr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Freelance Hub</dc:title>
  <dc:subject>20INMCA509 - Mini Project 2</dc:subject>
  <cp:lastModifiedBy/>
  <cp:revision>1</cp:revision>
  <dcterms:created xsi:type="dcterms:W3CDTF">2024-06-11T16:37:00Z</dcterms:created>
  <dcterms:modified xsi:type="dcterms:W3CDTF">2025-01-23T18:34:00Z</dcterms:modified>
</cp:coreProperties>
</file>